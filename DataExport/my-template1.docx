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14:paraId="6DE0320D" w14:textId="77777777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14:paraId="20743A5B" w14:textId="77777777" w:rsidR="00040F24" w:rsidRDefault="00661CEC">
            <w:pPr>
              <w:pStyle w:val="Title"/>
            </w:pPr>
            <w:r>
              <w:t>Welcome to Word</w:t>
            </w:r>
          </w:p>
          <w:p w14:paraId="25EF7174" w14:textId="77777777" w:rsidR="00040F24" w:rsidRDefault="00661CEC">
            <w:pPr>
              <w:pStyle w:val="Subtitle"/>
            </w:pPr>
            <w:r>
              <w:t>6 tips for a simpler way to work</w:t>
            </w:r>
          </w:p>
        </w:tc>
      </w:tr>
    </w:tbl>
    <w:p w14:paraId="4CECFE6E" w14:textId="77777777" w:rsidR="00040F24" w:rsidRDefault="00661CEC">
      <w:pPr>
        <w:pStyle w:val="Heading1"/>
      </w:pPr>
      <w:r>
        <w:t xml:space="preserve">Quick </w:t>
      </w:r>
      <w:bookmarkStart w:id="0" w:name="_GoBack"/>
      <w:bookmarkEnd w:id="0"/>
      <w:r>
        <w:t>access to commands</w:t>
      </w:r>
    </w:p>
    <w:p w14:paraId="3AE99668" w14:textId="77777777" w:rsidR="00040F24" w:rsidRDefault="00661CEC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14:paraId="2E3BE275" w14:textId="77777777" w:rsidR="00040F24" w:rsidRDefault="00661CEC">
      <w:r>
        <w:rPr>
          <w:noProof/>
        </w:rPr>
        <w:drawing>
          <wp:inline distT="0" distB="0" distL="0" distR="0" wp14:anchorId="0DF6938B" wp14:editId="4786ED06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1B4" w14:textId="77777777" w:rsidR="00040F24" w:rsidRDefault="00661CEC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14:paraId="16F5E002" w14:textId="77777777" w:rsidR="00040F24" w:rsidRDefault="00661CEC">
      <w:r>
        <w:t>Try it:</w:t>
      </w:r>
    </w:p>
    <w:p w14:paraId="719F697E" w14:textId="77777777" w:rsidR="00040F24" w:rsidRDefault="00D65A09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="00661CEC" w:rsidRPr="00D65A09">
        <w:rPr>
          <w:rStyle w:val="Strong"/>
        </w:rPr>
        <w:t>Quick Access Toolbar</w:t>
      </w:r>
      <w:r w:rsidR="00661CEC">
        <w:t>.</w:t>
      </w:r>
    </w:p>
    <w:p w14:paraId="0B9EEC88" w14:textId="77777777" w:rsidR="00040F24" w:rsidRDefault="00661CEC">
      <w:r>
        <w:rPr>
          <w:noProof/>
        </w:rPr>
        <w:drawing>
          <wp:inline distT="0" distB="0" distL="0" distR="0" wp14:anchorId="1E3FDB7E" wp14:editId="12D44239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C44B" w14:textId="77777777" w:rsidR="00040F24" w:rsidRDefault="00661CEC">
      <w:pPr>
        <w:pStyle w:val="Heading1"/>
      </w:pPr>
      <w:r>
        <w:lastRenderedPageBreak/>
        <w:t>Look professional, your way</w:t>
      </w:r>
    </w:p>
    <w:p w14:paraId="654B5580" w14:textId="77777777" w:rsidR="00040F24" w:rsidRDefault="00661CEC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14:paraId="161BEAD7" w14:textId="77777777" w:rsidR="00040F24" w:rsidRDefault="00661CEC">
      <w:r>
        <w:t>Try it:</w:t>
      </w:r>
    </w:p>
    <w:p w14:paraId="480CFDB1" w14:textId="77777777" w:rsidR="00040F24" w:rsidRDefault="00661CEC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73FD4930" wp14:editId="56EDB763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42FF" w14:textId="77777777" w:rsidR="00040F24" w:rsidRDefault="00661CEC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78A14207" wp14:editId="5D6F0A6A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065B" w14:textId="77777777" w:rsidR="00497D3F" w:rsidRDefault="00661CEC" w:rsidP="00B16574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07EF78BA" wp14:editId="08F7207C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A31A" w14:textId="77777777" w:rsidR="00040F24" w:rsidRDefault="00661CEC">
      <w:pPr>
        <w:pStyle w:val="Heading1"/>
      </w:pPr>
      <w:r>
        <w:t>Edit pictures without leaving Word</w:t>
      </w:r>
    </w:p>
    <w:p w14:paraId="2CAE18AE" w14:textId="77777777" w:rsidR="00040F24" w:rsidRDefault="00661CEC">
      <w:r>
        <w:t>When it comes to pictures, Word includes options for adjusting color, cropping, removing the background, applying artistic effects, and more.</w:t>
      </w:r>
    </w:p>
    <w:p w14:paraId="2DF584FB" w14:textId="77777777" w:rsidR="00040F24" w:rsidRDefault="00661CEC">
      <w:r>
        <w:t>Try it:</w:t>
      </w:r>
    </w:p>
    <w:p w14:paraId="3EFB6CBF" w14:textId="77777777" w:rsidR="00040F24" w:rsidRDefault="00661CEC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0BA5EF45" wp14:editId="77D8E2B6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B3E0" w14:textId="77777777" w:rsidR="00040F24" w:rsidRDefault="00D65A09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="004A6527" w:rsidRP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14:paraId="470C8612" w14:textId="77777777" w:rsidR="00040F24" w:rsidRDefault="00661CEC" w:rsidP="00DE7A1E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="00DE7A1E" w:rsidRPr="00547393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67E463E" wp14:editId="4559A88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762" w14:textId="77777777" w:rsidR="00040F24" w:rsidRDefault="00661CEC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14:paraId="3FD97215" w14:textId="77777777" w:rsidR="00040F24" w:rsidRDefault="00661CEC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14:paraId="13FA7469" w14:textId="77777777" w:rsidR="00040F24" w:rsidRDefault="00661CEC">
      <w:pPr>
        <w:pStyle w:val="Heading1"/>
      </w:pPr>
      <w:r>
        <w:t>Explore without leaving your doc</w:t>
      </w:r>
    </w:p>
    <w:p w14:paraId="0A509F63" w14:textId="77777777" w:rsidR="00040F24" w:rsidRDefault="00661CEC">
      <w:r>
        <w:rPr>
          <w:rStyle w:val="Strong"/>
        </w:rPr>
        <w:t>Smart Lookup</w:t>
      </w:r>
      <w:r>
        <w:t xml:space="preserve"> brings research from the web directly into Word.</w:t>
      </w:r>
    </w:p>
    <w:p w14:paraId="51FF5821" w14:textId="77777777" w:rsidR="00040F24" w:rsidRDefault="00661CEC">
      <w:r>
        <w:t>Try it:</w:t>
      </w:r>
    </w:p>
    <w:p w14:paraId="4BE4C88C" w14:textId="77777777" w:rsidR="00040F24" w:rsidRDefault="00661CEC">
      <w:pPr>
        <w:pStyle w:val="ListNumber"/>
        <w:numPr>
          <w:ilvl w:val="0"/>
          <w:numId w:val="33"/>
        </w:numPr>
      </w:pPr>
      <w:r>
        <w:t>Select the word “Otter”</w:t>
      </w:r>
    </w:p>
    <w:p w14:paraId="22EE858B" w14:textId="77777777" w:rsidR="00040F24" w:rsidRDefault="00661CEC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Review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BA3A52E" wp14:editId="70049087">
            <wp:extent cx="5847449" cy="2575872"/>
            <wp:effectExtent l="0" t="0" r="1270" b="0"/>
            <wp:docPr id="8" name="Picture 8" descr="Smart Lookup button in the 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E171" w14:textId="77777777" w:rsidR="00040F24" w:rsidRDefault="00661CEC">
      <w:pPr>
        <w:pStyle w:val="Caption"/>
      </w:pPr>
      <w:r>
        <w:t xml:space="preserve">Source: Wikipedia CC-by-SA – </w:t>
      </w:r>
      <w:hyperlink r:id="rId16" w:history="1">
        <w:r>
          <w:rPr>
            <w:rStyle w:val="Hyperlink"/>
          </w:rPr>
          <w:t>https://en.wikipedia.org</w:t>
        </w:r>
      </w:hyperlink>
    </w:p>
    <w:p w14:paraId="32266B84" w14:textId="77777777" w:rsidR="00040F24" w:rsidRDefault="00661CEC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="00D65A09" w:rsidRP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7A297B6F" wp14:editId="24713CD9">
            <wp:extent cx="2231846" cy="1387849"/>
            <wp:effectExtent l="0" t="0" r="0" b="317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B07" w14:textId="77777777" w:rsidR="00040F24" w:rsidRDefault="00661CEC">
      <w:pPr>
        <w:pStyle w:val="Heading1"/>
      </w:pPr>
      <w:r>
        <w:t>Designed for teamwork</w:t>
      </w:r>
    </w:p>
    <w:p w14:paraId="5F376760" w14:textId="77777777" w:rsidR="00040F24" w:rsidRDefault="00661CEC">
      <w:r>
        <w:t>With your document stored online, your group can work on it together at the same time.</w:t>
      </w:r>
    </w:p>
    <w:p w14:paraId="6B85B1AD" w14:textId="77777777" w:rsidR="00040F24" w:rsidRDefault="00661CEC">
      <w:r>
        <w:t>How it works:</w:t>
      </w:r>
    </w:p>
    <w:p w14:paraId="02FE37F5" w14:textId="77777777"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14:paraId="6DB55A17" w14:textId="77777777" w:rsidR="00040F24" w:rsidRDefault="00D65A09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27381D7C" wp14:editId="2ECFF0EB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0503" w14:textId="77777777"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A5A3D29" wp14:editId="72E94D45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4126" w14:textId="77777777" w:rsidR="00040F24" w:rsidRDefault="00661CEC">
      <w:pPr>
        <w:pStyle w:val="Heading1"/>
      </w:pPr>
      <w:r>
        <w:t>Give feedback in comments</w:t>
      </w:r>
    </w:p>
    <w:p w14:paraId="2887085A" w14:textId="77777777" w:rsidR="00040F24" w:rsidRDefault="00661CEC">
      <w:r>
        <w:t>Comments are threaded, so you can have a conversation right next to relevant text. This is a great way to quickly add your feedback.</w:t>
      </w:r>
    </w:p>
    <w:p w14:paraId="5F582B5A" w14:textId="77777777" w:rsidR="00040F24" w:rsidRDefault="00661CEC">
      <w:r>
        <w:t>Try it:</w:t>
      </w:r>
    </w:p>
    <w:p w14:paraId="5484008C" w14:textId="77777777"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14:paraId="6715E76E" w14:textId="77777777"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B46482C" wp14:editId="524BC6C8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485E" w14:textId="77777777" w:rsidR="00040F24" w:rsidRDefault="00661CEC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4015B7CE" wp14:editId="1C3928D0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1D15" w14:textId="77777777" w:rsidR="00040F24" w:rsidRDefault="00661CEC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14:paraId="53D58DC9" w14:textId="77777777" w:rsidR="00040F24" w:rsidRDefault="00661CEC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108E457" w14:textId="77777777">
        <w:tc>
          <w:tcPr>
            <w:tcW w:w="3420" w:type="dxa"/>
            <w:vAlign w:val="center"/>
          </w:tcPr>
          <w:p w14:paraId="42AD4C15" w14:textId="77777777" w:rsidR="00040F24" w:rsidRDefault="00661CEC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14:paraId="0D4CA955" w14:textId="77777777"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7DF7845" wp14:editId="3315DE90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03A826EF" w14:textId="77777777">
        <w:tc>
          <w:tcPr>
            <w:tcW w:w="3780" w:type="dxa"/>
            <w:gridSpan w:val="2"/>
            <w:vAlign w:val="center"/>
          </w:tcPr>
          <w:p w14:paraId="5D2CBBDD" w14:textId="77777777" w:rsidR="00040F24" w:rsidRDefault="00661CEC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14:paraId="182FFA75" w14:textId="77777777"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6907F893" wp14:editId="71D81D6E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A5CCA" w14:textId="77777777" w:rsidR="00040F24" w:rsidRDefault="00040F24"/>
    <w:sectPr w:rsidR="00040F24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3D234" w14:textId="77777777" w:rsidR="00A22654" w:rsidRDefault="00A22654">
      <w:pPr>
        <w:spacing w:after="0" w:line="240" w:lineRule="auto"/>
      </w:pPr>
      <w:r>
        <w:separator/>
      </w:r>
    </w:p>
  </w:endnote>
  <w:endnote w:type="continuationSeparator" w:id="0">
    <w:p w14:paraId="625F7C29" w14:textId="77777777" w:rsidR="00A22654" w:rsidRDefault="00A22654">
      <w:pPr>
        <w:spacing w:after="0" w:line="240" w:lineRule="auto"/>
      </w:pPr>
      <w:r>
        <w:continuationSeparator/>
      </w:r>
    </w:p>
  </w:endnote>
  <w:endnote w:type="continuationNotice" w:id="1">
    <w:p w14:paraId="06133443" w14:textId="77777777" w:rsidR="00A22654" w:rsidRDefault="00A226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A85AA" w14:textId="77777777" w:rsidR="00A22654" w:rsidRDefault="00A22654">
      <w:pPr>
        <w:spacing w:after="0" w:line="240" w:lineRule="auto"/>
      </w:pPr>
      <w:r>
        <w:separator/>
      </w:r>
    </w:p>
  </w:footnote>
  <w:footnote w:type="continuationSeparator" w:id="0">
    <w:p w14:paraId="513E5A70" w14:textId="77777777" w:rsidR="00A22654" w:rsidRDefault="00A22654">
      <w:pPr>
        <w:spacing w:after="0" w:line="240" w:lineRule="auto"/>
      </w:pPr>
      <w:r>
        <w:continuationSeparator/>
      </w:r>
    </w:p>
  </w:footnote>
  <w:footnote w:type="continuationNotice" w:id="1">
    <w:p w14:paraId="5670ED05" w14:textId="77777777" w:rsidR="00A22654" w:rsidRDefault="00A226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BD"/>
    <w:rsid w:val="00040F24"/>
    <w:rsid w:val="00247B79"/>
    <w:rsid w:val="003C33D6"/>
    <w:rsid w:val="00497D3F"/>
    <w:rsid w:val="004A6527"/>
    <w:rsid w:val="00547393"/>
    <w:rsid w:val="005556E6"/>
    <w:rsid w:val="005607BD"/>
    <w:rsid w:val="00661CEC"/>
    <w:rsid w:val="00A22654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AE0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lebp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FDEF-6D4D-6E48-AAB2-737566250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Popoff</dc:creator>
  <cp:keywords/>
  <dc:description/>
  <cp:lastModifiedBy>Gleb Popoff</cp:lastModifiedBy>
  <cp:revision>1</cp:revision>
  <dcterms:created xsi:type="dcterms:W3CDTF">2018-06-26T20:06:00Z</dcterms:created>
  <dcterms:modified xsi:type="dcterms:W3CDTF">2018-06-26T20:06:00Z</dcterms:modified>
</cp:coreProperties>
</file>